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BC3C16" w14:textId="77777777" w:rsidR="008678E8" w:rsidRDefault="009F6BD7">
      <w:r>
        <w:t>CREATE TABLE Customer (</w:t>
      </w:r>
    </w:p>
    <w:p w14:paraId="3559F1E8" w14:textId="77777777" w:rsidR="008678E8" w:rsidRDefault="009F6BD7">
      <w:r>
        <w:tab/>
        <w:t>Customer_id VARCHAR2(20) CONSTRAINT cust_table PRIMARY KEY,</w:t>
      </w:r>
    </w:p>
    <w:p w14:paraId="56A229EC" w14:textId="77777777" w:rsidR="008678E8" w:rsidRDefault="009F6BD7">
      <w:r>
        <w:tab/>
        <w:t>Customer_name VARCHAR2(20) CONSTRAINT cust_nul NOT NULL,</w:t>
      </w:r>
    </w:p>
    <w:p w14:paraId="262F1801" w14:textId="77777777" w:rsidR="008678E8" w:rsidRDefault="009F6BD7">
      <w:r>
        <w:tab/>
        <w:t>Customer_Tel NUMBER</w:t>
      </w:r>
    </w:p>
    <w:p w14:paraId="77B8ACF6" w14:textId="77777777" w:rsidR="008678E8" w:rsidRDefault="009F6BD7">
      <w:r>
        <w:t>);</w:t>
      </w:r>
    </w:p>
    <w:p w14:paraId="02D047F7" w14:textId="77777777" w:rsidR="008678E8" w:rsidRDefault="009F6BD7">
      <w:r>
        <w:t>CREATE TABLE Product (</w:t>
      </w:r>
    </w:p>
    <w:p w14:paraId="0B65861B" w14:textId="77777777" w:rsidR="008678E8" w:rsidRDefault="009F6BD7">
      <w:r>
        <w:tab/>
        <w:t xml:space="preserve">Product_id VARCHAR2(20) CONSTRAINT </w:t>
      </w:r>
      <w:r>
        <w:t>prod_table PRIMARY KEY,</w:t>
      </w:r>
    </w:p>
    <w:p w14:paraId="50D67634" w14:textId="77777777" w:rsidR="008678E8" w:rsidRDefault="009F6BD7">
      <w:r>
        <w:tab/>
        <w:t>Product_name VARCHAR2(20) CONSTRAINT prod_nul NOT NULL,</w:t>
      </w:r>
    </w:p>
    <w:p w14:paraId="4E8182CB" w14:textId="77777777" w:rsidR="008678E8" w:rsidRDefault="009F6BD7">
      <w:r>
        <w:tab/>
        <w:t>Price NUMBER CONSTRAINT pric_check CHECK (Price &gt; 0)</w:t>
      </w:r>
    </w:p>
    <w:p w14:paraId="59839577" w14:textId="77777777" w:rsidR="008678E8" w:rsidRDefault="009F6BD7">
      <w:r>
        <w:t>);</w:t>
      </w:r>
    </w:p>
    <w:p w14:paraId="2809C967" w14:textId="77777777" w:rsidR="008678E8" w:rsidRDefault="009F6BD7">
      <w:r>
        <w:t>CREATE TABLE Orders (</w:t>
      </w:r>
    </w:p>
    <w:p w14:paraId="1A803FB9" w14:textId="77777777" w:rsidR="008678E8" w:rsidRDefault="009F6BD7">
      <w:r>
        <w:tab/>
        <w:t>Customer_id VARCHAR2(20) CONSTRAINT ord_table PRIMARY KEY,</w:t>
      </w:r>
    </w:p>
    <w:p w14:paraId="451964BD" w14:textId="77777777" w:rsidR="008678E8" w:rsidRDefault="009F6BD7">
      <w:r>
        <w:tab/>
        <w:t xml:space="preserve">Product_id VARCHAR2(20) CONSTRAINT </w:t>
      </w:r>
      <w:r>
        <w:t>ord1_table PRIMARY KEY,</w:t>
      </w:r>
    </w:p>
    <w:p w14:paraId="7A3A79E7" w14:textId="77777777" w:rsidR="008678E8" w:rsidRDefault="009F6BD7">
      <w:r>
        <w:tab/>
        <w:t>Quantity NUMBER,</w:t>
      </w:r>
    </w:p>
    <w:p w14:paraId="30638B8E" w14:textId="77777777" w:rsidR="008678E8" w:rsidRDefault="009F6BD7">
      <w:r>
        <w:tab/>
        <w:t>Total_amount NUMBER</w:t>
      </w:r>
    </w:p>
    <w:p w14:paraId="75ED8B24" w14:textId="77777777" w:rsidR="008678E8" w:rsidRDefault="009F6BD7">
      <w:r>
        <w:t>CONSTRAINT ord_table FOREIGN KEY (Customer_id) REFERENCES Customer (Customer_id)</w:t>
      </w:r>
    </w:p>
    <w:p w14:paraId="34FFEC00" w14:textId="77777777" w:rsidR="008678E8" w:rsidRDefault="009F6BD7">
      <w:r>
        <w:t>CONSTRAINT ord1_table FOREIGN KEY (Product_id) REFERENCES Product (Product_id)</w:t>
      </w:r>
    </w:p>
    <w:p w14:paraId="590D82A8" w14:textId="77777777" w:rsidR="008678E8" w:rsidRDefault="008678E8"/>
    <w:p w14:paraId="765A4BE2" w14:textId="77777777" w:rsidR="008678E8" w:rsidRDefault="009F6BD7">
      <w:r>
        <w:t>);</w:t>
      </w:r>
    </w:p>
    <w:p w14:paraId="011E09AD" w14:textId="77777777" w:rsidR="008678E8" w:rsidRDefault="008678E8"/>
    <w:p w14:paraId="7865ECF7" w14:textId="77777777" w:rsidR="008678E8" w:rsidRDefault="009F6BD7">
      <w:r>
        <w:t xml:space="preserve">ALTER TABLE </w:t>
      </w:r>
      <w:r>
        <w:rPr>
          <w:rFonts w:ascii="Montserrat" w:hAnsi="Montserrat"/>
          <w:color w:val="0F0F19"/>
          <w:sz w:val="21"/>
          <w:szCs w:val="21"/>
          <w:shd w:val="clear" w:color="auto" w:fill="FFFFFF"/>
        </w:rPr>
        <w:t>PRODUCT</w:t>
      </w:r>
      <w:r>
        <w:t xml:space="preserve"> ADD </w:t>
      </w:r>
      <w:r>
        <w:rPr>
          <w:rFonts w:ascii="Montserrat" w:hAnsi="Montserrat"/>
          <w:color w:val="0F0F19"/>
          <w:sz w:val="21"/>
          <w:szCs w:val="21"/>
          <w:shd w:val="clear" w:color="auto" w:fill="FFFFFF"/>
        </w:rPr>
        <w:t>Category</w:t>
      </w:r>
      <w:r>
        <w:t xml:space="preserve"> VARCHAR2(20);</w:t>
      </w:r>
    </w:p>
    <w:p w14:paraId="7940A5A2" w14:textId="77777777" w:rsidR="008678E8" w:rsidRDefault="008678E8"/>
    <w:p w14:paraId="401F1E6E" w14:textId="77777777" w:rsidR="008678E8" w:rsidRDefault="009F6BD7">
      <w:r>
        <w:t xml:space="preserve">ALTER TABLE </w:t>
      </w:r>
      <w:r>
        <w:rPr>
          <w:rFonts w:ascii="Montserrat" w:hAnsi="Montserrat"/>
          <w:color w:val="0F0F19"/>
          <w:sz w:val="21"/>
          <w:szCs w:val="21"/>
          <w:shd w:val="clear" w:color="auto" w:fill="FFFFFF"/>
        </w:rPr>
        <w:t>ORDERS</w:t>
      </w:r>
      <w:r>
        <w:t xml:space="preserve"> ADD </w:t>
      </w:r>
      <w:r>
        <w:rPr>
          <w:rFonts w:ascii="Montserrat" w:hAnsi="Montserrat"/>
          <w:color w:val="0F0F19"/>
          <w:sz w:val="21"/>
          <w:szCs w:val="21"/>
          <w:shd w:val="clear" w:color="auto" w:fill="FFFFFF"/>
        </w:rPr>
        <w:t>OrderDate</w:t>
      </w:r>
      <w:r>
        <w:t xml:space="preserve"> </w:t>
      </w:r>
      <w:r>
        <w:rPr>
          <w:rFonts w:ascii="Montserrat" w:hAnsi="Montserrat"/>
          <w:color w:val="0F0F19"/>
          <w:sz w:val="21"/>
          <w:szCs w:val="21"/>
          <w:shd w:val="clear" w:color="auto" w:fill="FFFFFF"/>
        </w:rPr>
        <w:t>SYSDATE ;</w:t>
      </w:r>
    </w:p>
    <w:p w14:paraId="04DF2F11" w14:textId="77777777" w:rsidR="008678E8" w:rsidRDefault="008678E8"/>
    <w:sectPr w:rsidR="008678E8"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8FCCA0" w14:textId="77777777" w:rsidR="009F6BD7" w:rsidRDefault="009F6BD7">
      <w:pPr>
        <w:spacing w:after="0" w:line="240" w:lineRule="auto"/>
      </w:pPr>
      <w:r>
        <w:separator/>
      </w:r>
    </w:p>
  </w:endnote>
  <w:endnote w:type="continuationSeparator" w:id="0">
    <w:p w14:paraId="20E00BF4" w14:textId="77777777" w:rsidR="009F6BD7" w:rsidRDefault="009F6B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ontserrat">
    <w:altName w:val="Cambria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4F3716" w14:textId="77777777" w:rsidR="009F6BD7" w:rsidRDefault="009F6BD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59A59F2" w14:textId="77777777" w:rsidR="009F6BD7" w:rsidRDefault="009F6B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8678E8"/>
    <w:rsid w:val="00777DEE"/>
    <w:rsid w:val="008678E8"/>
    <w:rsid w:val="009F6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48C10"/>
  <w15:docId w15:val="{67D185AB-A2A4-4028-A67A-859794160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autoSpaceDN w:val="0"/>
        <w:spacing w:after="160" w:line="254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679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dc:description/>
  <cp:lastModifiedBy>DELL</cp:lastModifiedBy>
  <cp:revision>2</cp:revision>
  <dcterms:created xsi:type="dcterms:W3CDTF">2021-03-10T20:54:00Z</dcterms:created>
  <dcterms:modified xsi:type="dcterms:W3CDTF">2021-03-10T20:54:00Z</dcterms:modified>
</cp:coreProperties>
</file>